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2C89A" w14:textId="77777777" w:rsidR="00242E3A" w:rsidRDefault="00242E3A"/>
    <w:p w14:paraId="592F90FE" w14:textId="6108E7DC" w:rsidR="00617A03" w:rsidRDefault="00617A03">
      <w:r>
        <w:rPr>
          <w:rFonts w:hint="eastAsia"/>
        </w:rPr>
        <w:t>資料獲取：</w:t>
      </w:r>
    </w:p>
    <w:p w14:paraId="1C67DA28" w14:textId="1B3015A8" w:rsidR="00617A03" w:rsidRDefault="00617A03" w:rsidP="00617A03">
      <w:pPr>
        <w:pStyle w:val="a9"/>
        <w:numPr>
          <w:ilvl w:val="0"/>
          <w:numId w:val="1"/>
        </w:numPr>
      </w:pPr>
      <w:r>
        <w:rPr>
          <w:rFonts w:hint="eastAsia"/>
        </w:rPr>
        <w:t>自司法院裁判書系統獲取與情事變更相關之判決內容</w:t>
      </w:r>
    </w:p>
    <w:p w14:paraId="284B81F0" w14:textId="22249061" w:rsidR="00617A03" w:rsidRDefault="00617A03" w:rsidP="00617A03">
      <w:pPr>
        <w:pStyle w:val="a9"/>
        <w:numPr>
          <w:ilvl w:val="0"/>
          <w:numId w:val="1"/>
        </w:numPr>
      </w:pPr>
      <w:r>
        <w:rPr>
          <w:rFonts w:hint="eastAsia"/>
        </w:rPr>
        <w:t>設定關鍵字為</w:t>
      </w:r>
      <w:r w:rsidRPr="00617A03">
        <w:rPr>
          <w:rFonts w:hint="eastAsia"/>
        </w:rPr>
        <w:t>「天氣、颱風、颱災、風災、豪雨、陰雨、淹水、水災、洪水、地震、地質、地貌、地形、地下水位、疫情」</w:t>
      </w:r>
      <w:r>
        <w:rPr>
          <w:rFonts w:hint="eastAsia"/>
        </w:rPr>
        <w:t>等</w:t>
      </w:r>
      <w:r>
        <w:t>1</w:t>
      </w:r>
      <w:r w:rsidR="004436F0">
        <w:t>5</w:t>
      </w:r>
      <w:r>
        <w:rPr>
          <w:rFonts w:hint="eastAsia"/>
        </w:rPr>
        <w:t>種關鍵字，囊括所有非人為自然災害</w:t>
      </w:r>
    </w:p>
    <w:p w14:paraId="64DCBE91" w14:textId="27E0151E" w:rsidR="00617A03" w:rsidRPr="00617A03" w:rsidRDefault="00617A03" w:rsidP="00617A0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利用自動化測試框架</w:t>
      </w:r>
      <w:r>
        <w:rPr>
          <w:rFonts w:hint="eastAsia"/>
        </w:rPr>
        <w:t>s</w:t>
      </w:r>
      <w:r>
        <w:t>elenium</w:t>
      </w:r>
      <w:r>
        <w:rPr>
          <w:rFonts w:hint="eastAsia"/>
        </w:rPr>
        <w:t>進行所有的判決資料下載。</w:t>
      </w:r>
    </w:p>
    <w:p w14:paraId="290D16D7" w14:textId="11B90BE0" w:rsidR="00617A03" w:rsidRDefault="00617A03">
      <w:r>
        <w:rPr>
          <w:rFonts w:hint="eastAsia"/>
        </w:rPr>
        <w:t>資料分布分析：</w:t>
      </w:r>
    </w:p>
    <w:p w14:paraId="3290C980" w14:textId="77777777" w:rsidR="004436F0" w:rsidRDefault="00617A03" w:rsidP="004436F0">
      <w:pPr>
        <w:pStyle w:val="a9"/>
        <w:numPr>
          <w:ilvl w:val="0"/>
          <w:numId w:val="2"/>
        </w:numPr>
      </w:pPr>
      <w:r>
        <w:rPr>
          <w:rFonts w:hint="eastAsia"/>
        </w:rPr>
        <w:t>根據搜尋結果</w:t>
      </w:r>
      <w:r w:rsidR="00A727BB">
        <w:rPr>
          <w:rFonts w:hint="eastAsia"/>
        </w:rPr>
        <w:t>出現次數如下（我本來想用圓餅圖表示百分比但是發現我不能編輯投影片）</w:t>
      </w:r>
      <w:r w:rsidR="00A727BB" w:rsidRPr="00A727BB">
        <w:rPr>
          <w:rFonts w:hint="eastAsia"/>
        </w:rPr>
        <w:t>{'</w:t>
      </w:r>
      <w:r w:rsidR="00A727BB" w:rsidRPr="00A727BB">
        <w:rPr>
          <w:rFonts w:hint="eastAsia"/>
        </w:rPr>
        <w:t>颱風</w:t>
      </w:r>
      <w:r w:rsidR="00A727BB" w:rsidRPr="00A727BB">
        <w:rPr>
          <w:rFonts w:hint="eastAsia"/>
        </w:rPr>
        <w:t>': 381, '</w:t>
      </w:r>
      <w:r w:rsidR="00A727BB" w:rsidRPr="00A727BB">
        <w:rPr>
          <w:rFonts w:hint="eastAsia"/>
        </w:rPr>
        <w:t>地質</w:t>
      </w:r>
      <w:r w:rsidR="00A727BB" w:rsidRPr="00A727BB">
        <w:rPr>
          <w:rFonts w:hint="eastAsia"/>
        </w:rPr>
        <w:t>': 280, '</w:t>
      </w:r>
      <w:r w:rsidR="00A727BB" w:rsidRPr="00A727BB">
        <w:rPr>
          <w:rFonts w:hint="eastAsia"/>
        </w:rPr>
        <w:t>地震</w:t>
      </w:r>
      <w:r w:rsidR="00A727BB" w:rsidRPr="00A727BB">
        <w:rPr>
          <w:rFonts w:hint="eastAsia"/>
        </w:rPr>
        <w:t>': 75, '</w:t>
      </w:r>
      <w:r w:rsidR="00A727BB" w:rsidRPr="00A727BB">
        <w:rPr>
          <w:rFonts w:hint="eastAsia"/>
        </w:rPr>
        <w:t>風災</w:t>
      </w:r>
      <w:r w:rsidR="00A727BB" w:rsidRPr="00A727BB">
        <w:rPr>
          <w:rFonts w:hint="eastAsia"/>
        </w:rPr>
        <w:t>': 51, '</w:t>
      </w:r>
      <w:r w:rsidR="00A727BB" w:rsidRPr="00A727BB">
        <w:rPr>
          <w:rFonts w:hint="eastAsia"/>
        </w:rPr>
        <w:t>地形</w:t>
      </w:r>
      <w:r w:rsidR="00A727BB" w:rsidRPr="00A727BB">
        <w:rPr>
          <w:rFonts w:hint="eastAsia"/>
        </w:rPr>
        <w:t>': 40, '</w:t>
      </w:r>
      <w:r w:rsidR="00A727BB" w:rsidRPr="00A727BB">
        <w:rPr>
          <w:rFonts w:hint="eastAsia"/>
        </w:rPr>
        <w:t>地貌</w:t>
      </w:r>
      <w:r w:rsidR="00A727BB" w:rsidRPr="00A727BB">
        <w:rPr>
          <w:rFonts w:hint="eastAsia"/>
        </w:rPr>
        <w:t>': 33, '</w:t>
      </w:r>
      <w:r w:rsidR="00A727BB" w:rsidRPr="00A727BB">
        <w:rPr>
          <w:rFonts w:hint="eastAsia"/>
        </w:rPr>
        <w:t>洪水</w:t>
      </w:r>
      <w:r w:rsidR="00A727BB" w:rsidRPr="00A727BB">
        <w:rPr>
          <w:rFonts w:hint="eastAsia"/>
        </w:rPr>
        <w:t>': 31, '</w:t>
      </w:r>
      <w:r w:rsidR="00A727BB" w:rsidRPr="00A727BB">
        <w:rPr>
          <w:rFonts w:hint="eastAsia"/>
        </w:rPr>
        <w:t>豪雨</w:t>
      </w:r>
      <w:r w:rsidR="00A727BB" w:rsidRPr="00A727BB">
        <w:rPr>
          <w:rFonts w:hint="eastAsia"/>
        </w:rPr>
        <w:t>': 30, '</w:t>
      </w:r>
      <w:r w:rsidR="00A727BB" w:rsidRPr="00A727BB">
        <w:rPr>
          <w:rFonts w:hint="eastAsia"/>
        </w:rPr>
        <w:t>天氣</w:t>
      </w:r>
      <w:r w:rsidR="00A727BB" w:rsidRPr="00A727BB">
        <w:rPr>
          <w:rFonts w:hint="eastAsia"/>
        </w:rPr>
        <w:t>': 26, '</w:t>
      </w:r>
      <w:r w:rsidR="00A727BB" w:rsidRPr="00A727BB">
        <w:rPr>
          <w:rFonts w:hint="eastAsia"/>
        </w:rPr>
        <w:t>淹水</w:t>
      </w:r>
      <w:r w:rsidR="00A727BB" w:rsidRPr="00A727BB">
        <w:rPr>
          <w:rFonts w:hint="eastAsia"/>
        </w:rPr>
        <w:t>': 23, '</w:t>
      </w:r>
      <w:r w:rsidR="00A727BB" w:rsidRPr="00A727BB">
        <w:rPr>
          <w:rFonts w:hint="eastAsia"/>
        </w:rPr>
        <w:t>水災</w:t>
      </w:r>
      <w:r w:rsidR="00A727BB" w:rsidRPr="00A727BB">
        <w:rPr>
          <w:rFonts w:hint="eastAsia"/>
        </w:rPr>
        <w:t>': 16, '</w:t>
      </w:r>
      <w:r w:rsidR="00A727BB" w:rsidRPr="00A727BB">
        <w:rPr>
          <w:rFonts w:hint="eastAsia"/>
        </w:rPr>
        <w:t>地下水位</w:t>
      </w:r>
      <w:r w:rsidR="00A727BB" w:rsidRPr="00A727BB">
        <w:rPr>
          <w:rFonts w:hint="eastAsia"/>
        </w:rPr>
        <w:t>': 12, '</w:t>
      </w:r>
      <w:r w:rsidR="00A727BB" w:rsidRPr="00A727BB">
        <w:rPr>
          <w:rFonts w:hint="eastAsia"/>
        </w:rPr>
        <w:t>疫情</w:t>
      </w:r>
      <w:r w:rsidR="00A727BB" w:rsidRPr="00A727BB">
        <w:rPr>
          <w:rFonts w:hint="eastAsia"/>
        </w:rPr>
        <w:t>': 11}</w:t>
      </w:r>
      <w:r w:rsidR="004436F0">
        <w:t xml:space="preserve"> </w:t>
      </w:r>
      <w:r w:rsidR="004436F0">
        <w:rPr>
          <w:rFonts w:hint="eastAsia"/>
        </w:rPr>
        <w:t xml:space="preserve"> </w:t>
      </w:r>
    </w:p>
    <w:p w14:paraId="69139905" w14:textId="67141421" w:rsidR="004436F0" w:rsidRDefault="004436F0" w:rsidP="004436F0">
      <w:pPr>
        <w:pStyle w:val="a9"/>
        <w:numPr>
          <w:ilvl w:val="0"/>
          <w:numId w:val="2"/>
        </w:numPr>
      </w:pPr>
      <w:r>
        <w:rPr>
          <w:rFonts w:hint="eastAsia"/>
        </w:rPr>
        <w:t>根據災害性質我們從中歸納出了幾個大類別，分別是風災地質水災和其他，</w:t>
      </w:r>
    </w:p>
    <w:p w14:paraId="1585737B" w14:textId="0CFEE452" w:rsidR="00617A03" w:rsidRDefault="004436F0" w:rsidP="004436F0">
      <w:pPr>
        <w:pStyle w:val="a9"/>
        <w:ind w:left="360"/>
      </w:pPr>
      <w:r>
        <w:rPr>
          <w:rFonts w:hint="eastAsia"/>
        </w:rPr>
        <w:t>災害類型相對次數如下：風災類</w:t>
      </w:r>
      <w:r w:rsidR="00A727BB">
        <w:rPr>
          <w:rFonts w:hint="eastAsia"/>
        </w:rPr>
        <w:t>4</w:t>
      </w:r>
      <w:r w:rsidR="00A727BB">
        <w:t>32</w:t>
      </w:r>
      <w:r>
        <w:rPr>
          <w:rFonts w:hint="eastAsia"/>
        </w:rPr>
        <w:t>地質類</w:t>
      </w:r>
      <w:r w:rsidR="00A727BB">
        <w:t>428</w:t>
      </w:r>
      <w:r>
        <w:rPr>
          <w:rFonts w:hint="eastAsia"/>
        </w:rPr>
        <w:t xml:space="preserve"> </w:t>
      </w:r>
      <w:r>
        <w:rPr>
          <w:rFonts w:hint="eastAsia"/>
        </w:rPr>
        <w:t>水災類</w:t>
      </w:r>
      <w:r w:rsidR="00A727BB">
        <w:t>112</w:t>
      </w:r>
      <w:r>
        <w:rPr>
          <w:rFonts w:hint="eastAsia"/>
        </w:rPr>
        <w:t>其他</w:t>
      </w:r>
      <w:r>
        <w:t>37</w:t>
      </w:r>
    </w:p>
    <w:p w14:paraId="22C7381C" w14:textId="73F7EE2C" w:rsidR="004436F0" w:rsidRPr="004436F0" w:rsidRDefault="004436F0" w:rsidP="004436F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依照各類型出現的次數比例進行隨機抽樣，選擇其中</w:t>
      </w:r>
      <w:r>
        <w:t>216</w:t>
      </w:r>
      <w:r>
        <w:rPr>
          <w:rFonts w:hint="eastAsia"/>
        </w:rPr>
        <w:t>篇進行資料分析</w:t>
      </w:r>
    </w:p>
    <w:p w14:paraId="1F797864" w14:textId="77777777" w:rsidR="004436F0" w:rsidRDefault="004436F0">
      <w:r>
        <w:rPr>
          <w:rFonts w:hint="eastAsia"/>
        </w:rPr>
        <w:t>資料標註：</w:t>
      </w:r>
    </w:p>
    <w:p w14:paraId="62EAAE7B" w14:textId="6A2BEF5A" w:rsidR="004436F0" w:rsidRDefault="004436F0">
      <w:pPr>
        <w:rPr>
          <w:rFonts w:hint="eastAsia"/>
        </w:rPr>
      </w:pPr>
      <w:r>
        <w:t xml:space="preserve">1, </w:t>
      </w:r>
      <w:r>
        <w:rPr>
          <w:rFonts w:hint="eastAsia"/>
        </w:rPr>
        <w:t>使用大型語言模型</w:t>
      </w:r>
      <w:r>
        <w:t>(GPT)</w:t>
      </w:r>
      <w:r>
        <w:rPr>
          <w:rFonts w:hint="eastAsia"/>
        </w:rPr>
        <w:t>做文本分析，標註相關之災害類型，</w:t>
      </w:r>
      <w:r w:rsidR="00477F06">
        <w:rPr>
          <w:rFonts w:hint="eastAsia"/>
        </w:rPr>
        <w:t>並將發生兩種（含）以上之案件標註為複合型災害</w:t>
      </w:r>
    </w:p>
    <w:p w14:paraId="43EBFA1B" w14:textId="1A1C68A6" w:rsidR="004436F0" w:rsidRPr="004436F0" w:rsidRDefault="004436F0">
      <w:pPr>
        <w:rPr>
          <w:rFonts w:ascii="Cambria Math" w:eastAsia="Cambria Math" w:hAnsi="Cambria Math" w:hint="eastAsia"/>
        </w:rPr>
      </w:pPr>
      <w:r>
        <w:t xml:space="preserve">2. </w:t>
      </w:r>
      <w:r>
        <w:rPr>
          <w:rFonts w:hint="eastAsia"/>
        </w:rPr>
        <w:t>抽樣部分內容進行資料檢核</w:t>
      </w:r>
    </w:p>
    <w:p w14:paraId="114539FD" w14:textId="586FB3B3" w:rsidR="004436F0" w:rsidRDefault="004436F0">
      <w:r>
        <w:rPr>
          <w:rFonts w:hint="eastAsia"/>
        </w:rPr>
        <w:t>資料處理：</w:t>
      </w:r>
    </w:p>
    <w:p w14:paraId="534FD6E9" w14:textId="38D1B76D" w:rsidR="004436F0" w:rsidRPr="004436F0" w:rsidRDefault="004436F0">
      <w:pPr>
        <w:rPr>
          <w:rFonts w:hint="eastAsia"/>
        </w:rPr>
      </w:pPr>
      <w:r w:rsidRPr="004436F0">
        <w:rPr>
          <w:rFonts w:hint="eastAsia"/>
        </w:rPr>
        <w:t>用</w:t>
      </w:r>
      <w:r w:rsidRPr="004436F0">
        <w:rPr>
          <w:rFonts w:hint="eastAsia"/>
        </w:rPr>
        <w:t xml:space="preserve"> Random Forest </w:t>
      </w:r>
      <w:r>
        <w:rPr>
          <w:rFonts w:hint="eastAsia"/>
        </w:rPr>
        <w:t>建立模型，並使用</w:t>
      </w:r>
      <w:r w:rsidRPr="004436F0">
        <w:rPr>
          <w:rFonts w:hint="eastAsia"/>
        </w:rPr>
        <w:t xml:space="preserve">Grid Search </w:t>
      </w:r>
      <w:r w:rsidRPr="004436F0">
        <w:rPr>
          <w:rFonts w:hint="eastAsia"/>
        </w:rPr>
        <w:t>調整模型</w:t>
      </w:r>
      <w:r>
        <w:rPr>
          <w:rFonts w:hint="eastAsia"/>
        </w:rPr>
        <w:t>獲取最佳結果</w:t>
      </w:r>
    </w:p>
    <w:p w14:paraId="7EF5FDEB" w14:textId="4F8592B3" w:rsidR="00242E3A" w:rsidRDefault="00617A03">
      <w:r>
        <w:rPr>
          <w:rFonts w:hint="eastAsia"/>
        </w:rPr>
        <w:t>結果詮釋：</w:t>
      </w:r>
      <w:proofErr w:type="spellStart"/>
      <w:r>
        <w:t>shap</w:t>
      </w:r>
      <w:proofErr w:type="spellEnd"/>
      <w:r>
        <w:rPr>
          <w:rFonts w:hint="eastAsia"/>
        </w:rPr>
        <w:t>分析</w:t>
      </w:r>
    </w:p>
    <w:p w14:paraId="400B83AD" w14:textId="52E052BE" w:rsidR="004436F0" w:rsidRDefault="004436F0">
      <w:pPr>
        <w:rPr>
          <w:rFonts w:hint="eastAsia"/>
        </w:rPr>
      </w:pPr>
      <w:r>
        <w:rPr>
          <w:rFonts w:hint="eastAsia"/>
        </w:rPr>
        <w:t>根據以下圖表我們可以看出</w:t>
      </w:r>
      <w:r w:rsidR="00477F06">
        <w:rPr>
          <w:rFonts w:hint="eastAsia"/>
        </w:rPr>
        <w:t>複合型災害對於情勢變更之適用有一定程度之影響性。</w:t>
      </w:r>
    </w:p>
    <w:p w14:paraId="33A03CE7" w14:textId="25CBA528" w:rsidR="00617A03" w:rsidRDefault="00242E3A" w:rsidP="00617A03">
      <w:pPr>
        <w:rPr>
          <w:rFonts w:hint="eastAsia"/>
        </w:rPr>
      </w:pPr>
      <w:r w:rsidRPr="00242E3A">
        <w:lastRenderedPageBreak/>
        <w:drawing>
          <wp:inline distT="0" distB="0" distL="0" distR="0" wp14:anchorId="49E96A34" wp14:editId="2A33998F">
            <wp:extent cx="5274310" cy="3606800"/>
            <wp:effectExtent l="0" t="0" r="0" b="0"/>
            <wp:docPr id="987044337" name="圖片 1" descr="一張含有 文字, 螢幕擷取畫面, 字型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44337" name="圖片 1" descr="一張含有 文字, 螢幕擷取畫面, 字型, 繪圖 的圖片&#10;&#10;自動產生的描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A0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F7586"/>
    <w:multiLevelType w:val="hybridMultilevel"/>
    <w:tmpl w:val="AFBAE948"/>
    <w:lvl w:ilvl="0" w:tplc="31700F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EBB1BCE"/>
    <w:multiLevelType w:val="hybridMultilevel"/>
    <w:tmpl w:val="724E9DAA"/>
    <w:lvl w:ilvl="0" w:tplc="F4368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16936126">
    <w:abstractNumId w:val="1"/>
  </w:num>
  <w:num w:numId="2" w16cid:durableId="1177113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E3A"/>
    <w:rsid w:val="00071A38"/>
    <w:rsid w:val="000C40A9"/>
    <w:rsid w:val="000F2606"/>
    <w:rsid w:val="001623CE"/>
    <w:rsid w:val="00242E3A"/>
    <w:rsid w:val="00277768"/>
    <w:rsid w:val="002A0540"/>
    <w:rsid w:val="002B20CE"/>
    <w:rsid w:val="002D7ECC"/>
    <w:rsid w:val="002F58DD"/>
    <w:rsid w:val="003E17F0"/>
    <w:rsid w:val="004436F0"/>
    <w:rsid w:val="00477F06"/>
    <w:rsid w:val="004F0F09"/>
    <w:rsid w:val="00506370"/>
    <w:rsid w:val="005766BD"/>
    <w:rsid w:val="005E01C0"/>
    <w:rsid w:val="00617A03"/>
    <w:rsid w:val="0063153D"/>
    <w:rsid w:val="00655F18"/>
    <w:rsid w:val="00660150"/>
    <w:rsid w:val="006A2856"/>
    <w:rsid w:val="006C2252"/>
    <w:rsid w:val="007037E6"/>
    <w:rsid w:val="007D00D0"/>
    <w:rsid w:val="00830FC4"/>
    <w:rsid w:val="00834FF4"/>
    <w:rsid w:val="008E4848"/>
    <w:rsid w:val="00920B8F"/>
    <w:rsid w:val="00954B89"/>
    <w:rsid w:val="00A727BB"/>
    <w:rsid w:val="00B04A49"/>
    <w:rsid w:val="00B87C0B"/>
    <w:rsid w:val="00C50348"/>
    <w:rsid w:val="00C53DB3"/>
    <w:rsid w:val="00CF5B88"/>
    <w:rsid w:val="00D244A6"/>
    <w:rsid w:val="00D42D1A"/>
    <w:rsid w:val="00DE1600"/>
    <w:rsid w:val="00E75297"/>
    <w:rsid w:val="00EF1376"/>
    <w:rsid w:val="00F14312"/>
    <w:rsid w:val="00F360A1"/>
    <w:rsid w:val="00F55FE5"/>
    <w:rsid w:val="00F63795"/>
    <w:rsid w:val="00FD133B"/>
    <w:rsid w:val="00FF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5AF36"/>
  <w15:chartTrackingRefBased/>
  <w15:docId w15:val="{ED4E1AE2-318E-3743-9D20-3C663807F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2E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2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2E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2E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2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2E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2E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2E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2E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42E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42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42E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42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42E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42E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42E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42E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42E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2E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42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2E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42E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2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42E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2E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2E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2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42E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2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0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8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64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37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8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584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243856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00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0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3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832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57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9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1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5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45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9126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22326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61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5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6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695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667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38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5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6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25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.~WRD0000</Template>
  <TotalTime>34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黃薇庭</dc:creator>
  <cp:keywords/>
  <dc:description/>
  <cp:lastModifiedBy>黃薇庭</cp:lastModifiedBy>
  <cp:revision>1</cp:revision>
  <dcterms:created xsi:type="dcterms:W3CDTF">2024-05-29T20:42:00Z</dcterms:created>
  <dcterms:modified xsi:type="dcterms:W3CDTF">2024-05-29T21:56:00Z</dcterms:modified>
</cp:coreProperties>
</file>